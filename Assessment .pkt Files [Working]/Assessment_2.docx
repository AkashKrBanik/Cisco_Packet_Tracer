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A329B" w14:textId="77777777" w:rsidR="002577A7" w:rsidRDefault="002577A7" w:rsidP="002577A7">
      <w:pPr>
        <w:pStyle w:val="AKBStyle"/>
        <w:jc w:val="center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1AB0803" wp14:editId="4D51DB0D">
            <wp:extent cx="5231958" cy="1325729"/>
            <wp:effectExtent l="0" t="0" r="6985" b="8255"/>
            <wp:docPr id="16492618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84" cy="133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407B" w14:textId="77777777" w:rsidR="002577A7" w:rsidRDefault="002577A7" w:rsidP="00A72185">
      <w:pPr>
        <w:pStyle w:val="AKBStyle"/>
        <w:rPr>
          <w:b/>
          <w:bCs/>
          <w:sz w:val="32"/>
          <w:szCs w:val="28"/>
        </w:rPr>
      </w:pPr>
    </w:p>
    <w:p w14:paraId="17AB1E7A" w14:textId="77777777" w:rsidR="00A72185" w:rsidRPr="00A72185" w:rsidRDefault="00A72185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SCHOOL OF COMPUTER SCIENCE ENGINEERING</w:t>
      </w:r>
    </w:p>
    <w:p w14:paraId="6C06D6BF" w14:textId="26480707" w:rsidR="00A72185" w:rsidRPr="00A72185" w:rsidRDefault="00A72185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AND INFORMATION SYSTEMS</w:t>
      </w:r>
    </w:p>
    <w:p w14:paraId="4F013DA6" w14:textId="536FA57A" w:rsidR="00BD7496" w:rsidRDefault="00BD7496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</w:p>
    <w:p w14:paraId="061FD739" w14:textId="77777777" w:rsidR="00BD7496" w:rsidRDefault="00BD7496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</w:p>
    <w:p w14:paraId="5D484F0C" w14:textId="77777777" w:rsidR="00FC1BA4" w:rsidRDefault="00FC1BA4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</w:p>
    <w:p w14:paraId="39F19B8E" w14:textId="3CBCADB5" w:rsidR="00BD7496" w:rsidRDefault="00BD7496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VALUE  ADDED  COURSE</w:t>
      </w:r>
    </w:p>
    <w:p w14:paraId="7CAC9A54" w14:textId="78F7151B" w:rsidR="00BD7496" w:rsidRDefault="00BD7496" w:rsidP="00BD7496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ON </w:t>
      </w:r>
    </w:p>
    <w:p w14:paraId="15D808A6" w14:textId="3A0D6FD4" w:rsidR="00A72185" w:rsidRPr="00FC1BA4" w:rsidRDefault="00BD7496" w:rsidP="00FC1BA4">
      <w:pPr>
        <w:pStyle w:val="AKBStyle"/>
        <w:spacing w:line="24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NETWORKING  CARDINCALS</w:t>
      </w:r>
    </w:p>
    <w:p w14:paraId="2151E1C3" w14:textId="77777777" w:rsidR="00FC1BA4" w:rsidRDefault="00FC1BA4" w:rsidP="00A72185">
      <w:pPr>
        <w:pStyle w:val="AKBStyle"/>
        <w:jc w:val="center"/>
        <w:rPr>
          <w:b/>
          <w:bCs/>
          <w:sz w:val="44"/>
          <w:szCs w:val="44"/>
        </w:rPr>
      </w:pPr>
    </w:p>
    <w:p w14:paraId="32E6DEDE" w14:textId="77777777" w:rsidR="00FC1BA4" w:rsidRPr="00A72185" w:rsidRDefault="00FC1BA4" w:rsidP="00A72185">
      <w:pPr>
        <w:pStyle w:val="AKBStyle"/>
        <w:jc w:val="center"/>
        <w:rPr>
          <w:b/>
          <w:bCs/>
          <w:sz w:val="44"/>
          <w:szCs w:val="44"/>
        </w:rPr>
      </w:pPr>
    </w:p>
    <w:p w14:paraId="287254D0" w14:textId="62CC66AD" w:rsidR="002577A7" w:rsidRDefault="00D63F67" w:rsidP="00C33E74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ASS</w:t>
      </w:r>
      <w:r w:rsidR="00BF35B4">
        <w:rPr>
          <w:b/>
          <w:bCs/>
          <w:sz w:val="30"/>
          <w:szCs w:val="30"/>
        </w:rPr>
        <w:t>ESS</w:t>
      </w:r>
      <w:r w:rsidRPr="00A72185">
        <w:rPr>
          <w:b/>
          <w:bCs/>
          <w:sz w:val="30"/>
          <w:szCs w:val="30"/>
        </w:rPr>
        <w:t>MENT</w:t>
      </w:r>
    </w:p>
    <w:p w14:paraId="28376798" w14:textId="2E7CE742" w:rsidR="00A72185" w:rsidRPr="00A72185" w:rsidRDefault="00A72185" w:rsidP="00C33E74">
      <w:pPr>
        <w:pStyle w:val="AKBStyle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SUBMITTED ON: </w:t>
      </w:r>
      <w:r w:rsidR="00AE18A8">
        <w:rPr>
          <w:b/>
          <w:bCs/>
          <w:sz w:val="30"/>
          <w:szCs w:val="30"/>
        </w:rPr>
        <w:t xml:space="preserve"> </w:t>
      </w:r>
      <w:r w:rsidR="00BD7496">
        <w:rPr>
          <w:b/>
          <w:bCs/>
          <w:sz w:val="30"/>
          <w:szCs w:val="30"/>
        </w:rPr>
        <w:t>2</w:t>
      </w:r>
      <w:r w:rsidR="00CC5231"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 – </w:t>
      </w:r>
      <w:r w:rsidR="009E442B">
        <w:rPr>
          <w:b/>
          <w:bCs/>
          <w:sz w:val="30"/>
          <w:szCs w:val="30"/>
        </w:rPr>
        <w:t>SEP</w:t>
      </w:r>
      <w:r>
        <w:rPr>
          <w:b/>
          <w:bCs/>
          <w:sz w:val="30"/>
          <w:szCs w:val="30"/>
        </w:rPr>
        <w:t xml:space="preserve"> - 2024</w:t>
      </w:r>
    </w:p>
    <w:p w14:paraId="55054F9A" w14:textId="77777777" w:rsidR="00C33112" w:rsidRPr="00C33112" w:rsidRDefault="00C33112" w:rsidP="00BD7496">
      <w:pPr>
        <w:pStyle w:val="AKBStyle"/>
        <w:rPr>
          <w:b/>
          <w:bCs/>
          <w:sz w:val="32"/>
          <w:szCs w:val="28"/>
        </w:rPr>
      </w:pPr>
    </w:p>
    <w:p w14:paraId="47CBB2D8" w14:textId="7A24630C" w:rsidR="00C33112" w:rsidRPr="00A72185" w:rsidRDefault="00C33112" w:rsidP="001C2A55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SUBMITTED BY</w:t>
      </w:r>
      <w:r w:rsidR="006B1BE2">
        <w:rPr>
          <w:b/>
          <w:bCs/>
          <w:sz w:val="30"/>
          <w:szCs w:val="30"/>
        </w:rPr>
        <w:t>-</w:t>
      </w:r>
    </w:p>
    <w:p w14:paraId="6C98D185" w14:textId="77777777" w:rsidR="00C33112" w:rsidRPr="00CC5231" w:rsidRDefault="00C33112" w:rsidP="001C2A55">
      <w:pPr>
        <w:pStyle w:val="AKBStyle"/>
        <w:jc w:val="center"/>
        <w:rPr>
          <w:b/>
          <w:bCs/>
          <w:sz w:val="30"/>
          <w:szCs w:val="30"/>
        </w:rPr>
      </w:pPr>
      <w:r w:rsidRPr="00CC5231">
        <w:rPr>
          <w:b/>
          <w:bCs/>
          <w:sz w:val="30"/>
          <w:szCs w:val="30"/>
        </w:rPr>
        <w:t>AKASH KUMAR BANIK</w:t>
      </w:r>
    </w:p>
    <w:p w14:paraId="59D39EE3" w14:textId="07FB078C" w:rsidR="001C2A55" w:rsidRPr="00CC5231" w:rsidRDefault="001C2A55" w:rsidP="001C2A55">
      <w:pPr>
        <w:pStyle w:val="AKBStyle"/>
        <w:jc w:val="center"/>
        <w:rPr>
          <w:b/>
          <w:bCs/>
          <w:sz w:val="30"/>
          <w:szCs w:val="30"/>
        </w:rPr>
      </w:pPr>
      <w:r w:rsidRPr="00CC5231">
        <w:rPr>
          <w:b/>
          <w:bCs/>
          <w:sz w:val="30"/>
          <w:szCs w:val="30"/>
        </w:rPr>
        <w:t>PROGRAM:  MCA</w:t>
      </w:r>
    </w:p>
    <w:p w14:paraId="3AE79181" w14:textId="0E45EF0B" w:rsidR="00CC5231" w:rsidRPr="00B6157A" w:rsidRDefault="006B1BE2" w:rsidP="00CC5231">
      <w:pPr>
        <w:pStyle w:val="AKBStyle"/>
        <w:jc w:val="center"/>
        <w:rPr>
          <w:b/>
          <w:bCs/>
          <w:sz w:val="30"/>
          <w:szCs w:val="30"/>
        </w:rPr>
        <w:sectPr w:rsidR="00CC5231" w:rsidRPr="00B6157A" w:rsidSect="00656070">
          <w:footerReference w:type="default" r:id="rId9"/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r w:rsidRPr="00B6157A">
        <w:rPr>
          <w:b/>
          <w:bCs/>
          <w:sz w:val="30"/>
          <w:szCs w:val="30"/>
        </w:rPr>
        <w:t xml:space="preserve">REGISTER No.:  </w:t>
      </w:r>
      <w:r w:rsidR="00C33112" w:rsidRPr="00B6157A">
        <w:rPr>
          <w:b/>
          <w:bCs/>
          <w:sz w:val="30"/>
          <w:szCs w:val="30"/>
        </w:rPr>
        <w:t>24MCA024</w:t>
      </w:r>
      <w:r w:rsidR="00CC5231" w:rsidRPr="00B6157A">
        <w:rPr>
          <w:b/>
          <w:bCs/>
          <w:sz w:val="30"/>
          <w:szCs w:val="30"/>
        </w:rPr>
        <w:t>2</w:t>
      </w:r>
    </w:p>
    <w:p w14:paraId="6B66DD87" w14:textId="14EF800F" w:rsidR="00CC5231" w:rsidRDefault="00CC5231" w:rsidP="00CC5231">
      <w:pPr>
        <w:pStyle w:val="AKBStyle"/>
      </w:pPr>
      <w:r>
        <w:lastRenderedPageBreak/>
        <w:t>Q1. Create a network with 15 computers using mesh topology. Show the sample screenshots (5 instances) for sending a packet from PC1 to PC9.</w:t>
      </w:r>
    </w:p>
    <w:p w14:paraId="088D11BF" w14:textId="12DE0B5E" w:rsidR="00CC5231" w:rsidRDefault="00CC5231" w:rsidP="00CC5231">
      <w:pPr>
        <w:pStyle w:val="AKBStyle"/>
        <w:jc w:val="center"/>
      </w:pPr>
      <w:r w:rsidRPr="00CC5231">
        <w:rPr>
          <w:noProof/>
        </w:rPr>
        <w:drawing>
          <wp:inline distT="0" distB="0" distL="0" distR="0" wp14:anchorId="07F8A4B3" wp14:editId="2DCFB8C1">
            <wp:extent cx="5702815" cy="4289603"/>
            <wp:effectExtent l="19050" t="19050" r="12700" b="15875"/>
            <wp:docPr id="21357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402" name=""/>
                    <pic:cNvPicPr/>
                  </pic:nvPicPr>
                  <pic:blipFill rotWithShape="1">
                    <a:blip r:embed="rId10"/>
                    <a:srcRect l="5744" t="2854" r="8737" b="7298"/>
                    <a:stretch/>
                  </pic:blipFill>
                  <pic:spPr bwMode="auto">
                    <a:xfrm>
                      <a:off x="0" y="0"/>
                      <a:ext cx="5724016" cy="4305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A2FE" w14:textId="1CD4C59C" w:rsidR="00DD2133" w:rsidRDefault="00DD2133" w:rsidP="00CC5231">
      <w:pPr>
        <w:pStyle w:val="AKBStyle"/>
        <w:jc w:val="center"/>
      </w:pPr>
      <w:r w:rsidRPr="00DD2133">
        <w:rPr>
          <w:noProof/>
        </w:rPr>
        <w:drawing>
          <wp:inline distT="0" distB="0" distL="0" distR="0" wp14:anchorId="29ADB33C" wp14:editId="58E5F96A">
            <wp:extent cx="5731510" cy="2815590"/>
            <wp:effectExtent l="19050" t="19050" r="21590" b="22860"/>
            <wp:docPr id="44546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61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0A542" w14:textId="012F449E" w:rsidR="00DD2133" w:rsidRDefault="00DD2133" w:rsidP="00CC5231">
      <w:pPr>
        <w:pStyle w:val="AKBStyle"/>
        <w:jc w:val="center"/>
      </w:pPr>
      <w:r>
        <w:rPr>
          <w:noProof/>
        </w:rPr>
        <w:lastRenderedPageBreak/>
        <w:drawing>
          <wp:inline distT="0" distB="0" distL="0" distR="0" wp14:anchorId="0D6824D6" wp14:editId="73C111DB">
            <wp:extent cx="5731510" cy="2320925"/>
            <wp:effectExtent l="19050" t="19050" r="21590" b="22225"/>
            <wp:docPr id="45505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A52EE" w14:textId="481C650B" w:rsidR="00DD2133" w:rsidRDefault="00DD2133" w:rsidP="00CC5231">
      <w:pPr>
        <w:pStyle w:val="AKBStyle"/>
        <w:jc w:val="center"/>
      </w:pPr>
      <w:r>
        <w:rPr>
          <w:noProof/>
        </w:rPr>
        <w:drawing>
          <wp:inline distT="0" distB="0" distL="0" distR="0" wp14:anchorId="025E504A" wp14:editId="5F872A1D">
            <wp:extent cx="5731510" cy="4374515"/>
            <wp:effectExtent l="19050" t="19050" r="21590" b="26035"/>
            <wp:docPr id="20339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14F99" w14:textId="099E3A0B" w:rsidR="00CC5231" w:rsidRDefault="00DD2133" w:rsidP="00DD2133">
      <w:pPr>
        <w:pStyle w:val="AKBStyle"/>
        <w:jc w:val="center"/>
      </w:pPr>
      <w:r>
        <w:rPr>
          <w:noProof/>
        </w:rPr>
        <w:lastRenderedPageBreak/>
        <w:drawing>
          <wp:inline distT="0" distB="0" distL="0" distR="0" wp14:anchorId="7B9AAAC4" wp14:editId="76E6877C">
            <wp:extent cx="5731510" cy="4312285"/>
            <wp:effectExtent l="19050" t="19050" r="21590" b="12065"/>
            <wp:docPr id="104071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6FC12" w14:textId="77777777" w:rsidR="00DD2133" w:rsidRPr="00DD2133" w:rsidRDefault="00DD2133" w:rsidP="00DD2133">
      <w:pPr>
        <w:pStyle w:val="AKBStyle"/>
        <w:rPr>
          <w:sz w:val="10"/>
          <w:szCs w:val="10"/>
        </w:rPr>
      </w:pPr>
    </w:p>
    <w:p w14:paraId="2F2C052C" w14:textId="77777777" w:rsidR="00CC5231" w:rsidRDefault="00CC5231" w:rsidP="00CC5231">
      <w:pPr>
        <w:pStyle w:val="AKBStyle"/>
      </w:pPr>
      <w:r>
        <w:t>Q2. Implement Dynamic NAT for 5 computers, 2 switches, 2 routers, and 1 server. Show the sample screenshots (5 instances) for sending a packet from PC2 to Server.</w:t>
      </w:r>
    </w:p>
    <w:p w14:paraId="252DC429" w14:textId="5F7E5004" w:rsidR="00CC5231" w:rsidRDefault="000C0435" w:rsidP="00B6157A">
      <w:pPr>
        <w:pStyle w:val="AKBStyle"/>
        <w:jc w:val="center"/>
      </w:pPr>
      <w:r w:rsidRPr="000C0435">
        <w:rPr>
          <w:noProof/>
        </w:rPr>
        <w:drawing>
          <wp:inline distT="0" distB="0" distL="0" distR="0" wp14:anchorId="0BD08CE3" wp14:editId="44C8247B">
            <wp:extent cx="5731510" cy="2632075"/>
            <wp:effectExtent l="19050" t="19050" r="21590" b="15875"/>
            <wp:docPr id="111843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3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58DB7" w14:textId="4961D4B7" w:rsidR="000C0435" w:rsidRDefault="000C0435" w:rsidP="00B6157A">
      <w:pPr>
        <w:pStyle w:val="AKBStyle"/>
        <w:jc w:val="center"/>
      </w:pPr>
      <w:r w:rsidRPr="000C0435">
        <w:rPr>
          <w:noProof/>
        </w:rPr>
        <w:lastRenderedPageBreak/>
        <w:drawing>
          <wp:inline distT="0" distB="0" distL="0" distR="0" wp14:anchorId="492A42AD" wp14:editId="744FC0B4">
            <wp:extent cx="5731510" cy="2736850"/>
            <wp:effectExtent l="19050" t="19050" r="21590" b="25400"/>
            <wp:docPr id="201158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3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8558" w14:textId="49A0A249" w:rsidR="000C0435" w:rsidRDefault="000C0435" w:rsidP="00B6157A">
      <w:pPr>
        <w:pStyle w:val="AKBStyle"/>
        <w:jc w:val="center"/>
      </w:pPr>
      <w:r w:rsidRPr="000C0435">
        <w:rPr>
          <w:noProof/>
        </w:rPr>
        <w:drawing>
          <wp:inline distT="0" distB="0" distL="0" distR="0" wp14:anchorId="327EA70F" wp14:editId="685D25D3">
            <wp:extent cx="5731510" cy="2718435"/>
            <wp:effectExtent l="19050" t="19050" r="21590" b="24765"/>
            <wp:docPr id="12137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13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99A60" w14:textId="20F66A28" w:rsidR="000C0435" w:rsidRDefault="000C0435" w:rsidP="00B6157A">
      <w:pPr>
        <w:pStyle w:val="AKBStyle"/>
        <w:jc w:val="center"/>
      </w:pPr>
      <w:r w:rsidRPr="000C0435">
        <w:rPr>
          <w:noProof/>
        </w:rPr>
        <w:drawing>
          <wp:inline distT="0" distB="0" distL="0" distR="0" wp14:anchorId="2853417F" wp14:editId="7F38FF39">
            <wp:extent cx="5731510" cy="2757805"/>
            <wp:effectExtent l="19050" t="19050" r="21590" b="23495"/>
            <wp:docPr id="146456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69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5A5BA" w14:textId="0B0BE4B0" w:rsidR="000C0435" w:rsidRDefault="000C0435" w:rsidP="00B6157A">
      <w:pPr>
        <w:pStyle w:val="AKBStyle"/>
        <w:jc w:val="center"/>
      </w:pPr>
      <w:r w:rsidRPr="000C0435">
        <w:rPr>
          <w:noProof/>
        </w:rPr>
        <w:lastRenderedPageBreak/>
        <w:drawing>
          <wp:inline distT="0" distB="0" distL="0" distR="0" wp14:anchorId="6250E40A" wp14:editId="1EAFF10E">
            <wp:extent cx="5731510" cy="2713355"/>
            <wp:effectExtent l="19050" t="19050" r="21590" b="10795"/>
            <wp:docPr id="160454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41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B798F" w14:textId="3169453F" w:rsidR="000C0435" w:rsidRDefault="000C0435" w:rsidP="00B6157A">
      <w:pPr>
        <w:pStyle w:val="AKBStyle"/>
        <w:jc w:val="center"/>
      </w:pPr>
      <w:r w:rsidRPr="000C0435">
        <w:rPr>
          <w:noProof/>
        </w:rPr>
        <w:drawing>
          <wp:inline distT="0" distB="0" distL="0" distR="0" wp14:anchorId="2E925A3B" wp14:editId="1F379172">
            <wp:extent cx="5731510" cy="2713355"/>
            <wp:effectExtent l="19050" t="19050" r="21590" b="10795"/>
            <wp:docPr id="53235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52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69734" w14:textId="2ADFC246" w:rsidR="000C0435" w:rsidRDefault="000C0435" w:rsidP="00B6157A">
      <w:pPr>
        <w:pStyle w:val="AKBStyle"/>
        <w:jc w:val="center"/>
      </w:pPr>
      <w:r w:rsidRPr="000C0435">
        <w:rPr>
          <w:noProof/>
        </w:rPr>
        <w:drawing>
          <wp:inline distT="0" distB="0" distL="0" distR="0" wp14:anchorId="652CCA00" wp14:editId="124E3BBB">
            <wp:extent cx="5731510" cy="2374900"/>
            <wp:effectExtent l="19050" t="19050" r="21590" b="25400"/>
            <wp:docPr id="16407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0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562C7" w14:textId="24F43F0F" w:rsidR="000C0435" w:rsidRDefault="000C0435" w:rsidP="00B6157A">
      <w:pPr>
        <w:pStyle w:val="AKBStyle"/>
        <w:jc w:val="center"/>
      </w:pPr>
      <w:r w:rsidRPr="000C0435">
        <w:rPr>
          <w:noProof/>
        </w:rPr>
        <w:lastRenderedPageBreak/>
        <w:drawing>
          <wp:inline distT="0" distB="0" distL="0" distR="0" wp14:anchorId="4923F731" wp14:editId="4B22B6F6">
            <wp:extent cx="5731510" cy="675005"/>
            <wp:effectExtent l="19050" t="19050" r="21590" b="10795"/>
            <wp:docPr id="98156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61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30FB9" w14:textId="77777777" w:rsidR="00CC5231" w:rsidRPr="00B6157A" w:rsidRDefault="00CC5231" w:rsidP="00CC5231">
      <w:pPr>
        <w:pStyle w:val="AKBStyle"/>
        <w:rPr>
          <w:sz w:val="10"/>
          <w:szCs w:val="10"/>
        </w:rPr>
      </w:pPr>
    </w:p>
    <w:p w14:paraId="2D4E07E5" w14:textId="2591AE51" w:rsidR="00D25231" w:rsidRDefault="00CC5231" w:rsidP="00CC5231">
      <w:pPr>
        <w:pStyle w:val="AKBStyle"/>
      </w:pPr>
      <w:r>
        <w:t>Q3. Implement TCP protocol for 4 computers (DNS Client, HTTP Client, FTP Client, Email Client), 1 switch and 1 multi server. Show the communication between all clients with the multi-server (2 instances).</w:t>
      </w:r>
    </w:p>
    <w:p w14:paraId="753BB7F2" w14:textId="146CCF01" w:rsidR="00CC5231" w:rsidRDefault="00D25231" w:rsidP="00D25231">
      <w:pPr>
        <w:pStyle w:val="AKBStyle"/>
        <w:jc w:val="center"/>
      </w:pPr>
      <w:r w:rsidRPr="00D25231">
        <w:drawing>
          <wp:inline distT="0" distB="0" distL="0" distR="0" wp14:anchorId="74523AA4" wp14:editId="473A8620">
            <wp:extent cx="5231461" cy="4459830"/>
            <wp:effectExtent l="19050" t="19050" r="26670" b="17145"/>
            <wp:docPr id="271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367" name=""/>
                    <pic:cNvPicPr/>
                  </pic:nvPicPr>
                  <pic:blipFill rotWithShape="1">
                    <a:blip r:embed="rId23"/>
                    <a:srcRect l="2721" r="5987" b="6611"/>
                    <a:stretch/>
                  </pic:blipFill>
                  <pic:spPr bwMode="auto">
                    <a:xfrm>
                      <a:off x="0" y="0"/>
                      <a:ext cx="5232461" cy="4460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19A7F" w14:textId="77777777" w:rsidR="00D25231" w:rsidRDefault="00D25231" w:rsidP="00CC5231">
      <w:pPr>
        <w:pStyle w:val="AKBStyle"/>
        <w:rPr>
          <w:noProof/>
        </w:rPr>
      </w:pPr>
    </w:p>
    <w:p w14:paraId="399909A0" w14:textId="77777777" w:rsidR="00D25231" w:rsidRDefault="00D25231" w:rsidP="00CC5231">
      <w:pPr>
        <w:pStyle w:val="AKBStyle"/>
        <w:rPr>
          <w:noProof/>
        </w:rPr>
      </w:pPr>
    </w:p>
    <w:p w14:paraId="5ECEF7A1" w14:textId="52A0CC92" w:rsidR="00D25231" w:rsidRDefault="00D25231" w:rsidP="00D25231">
      <w:pPr>
        <w:pStyle w:val="AKBStyle"/>
        <w:jc w:val="center"/>
      </w:pPr>
      <w:r>
        <w:rPr>
          <w:noProof/>
        </w:rPr>
        <w:lastRenderedPageBreak/>
        <w:drawing>
          <wp:inline distT="0" distB="0" distL="0" distR="0" wp14:anchorId="6461F338" wp14:editId="0ECCEED3">
            <wp:extent cx="4548146" cy="3910827"/>
            <wp:effectExtent l="19050" t="19050" r="24130" b="13970"/>
            <wp:docPr id="184969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1" t="15045" r="57697" b="29412"/>
                    <a:stretch/>
                  </pic:blipFill>
                  <pic:spPr bwMode="auto">
                    <a:xfrm>
                      <a:off x="0" y="0"/>
                      <a:ext cx="4575711" cy="39345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89B45" w14:textId="3ED0796C" w:rsidR="00D25231" w:rsidRDefault="00D25231" w:rsidP="00D25231">
      <w:pPr>
        <w:pStyle w:val="AKBStyle"/>
        <w:jc w:val="center"/>
      </w:pPr>
      <w:r>
        <w:rPr>
          <w:noProof/>
        </w:rPr>
        <w:drawing>
          <wp:inline distT="0" distB="0" distL="0" distR="0" wp14:anchorId="37149E07" wp14:editId="6C5C33D1">
            <wp:extent cx="4547512" cy="3889034"/>
            <wp:effectExtent l="19050" t="19050" r="24765" b="16510"/>
            <wp:docPr id="1221680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0" t="15043" r="57299" b="28484"/>
                    <a:stretch/>
                  </pic:blipFill>
                  <pic:spPr bwMode="auto">
                    <a:xfrm>
                      <a:off x="0" y="0"/>
                      <a:ext cx="4569283" cy="3907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52A42" w14:textId="77777777" w:rsidR="00D25231" w:rsidRDefault="00D25231" w:rsidP="00CC5231">
      <w:pPr>
        <w:pStyle w:val="AKBStyle"/>
        <w:rPr>
          <w:noProof/>
        </w:rPr>
      </w:pPr>
    </w:p>
    <w:p w14:paraId="702320E2" w14:textId="621FAAB7" w:rsidR="00D25231" w:rsidRDefault="00D25231" w:rsidP="00D25231">
      <w:pPr>
        <w:pStyle w:val="AKBStyle"/>
        <w:jc w:val="center"/>
      </w:pPr>
      <w:r>
        <w:rPr>
          <w:noProof/>
        </w:rPr>
        <w:lastRenderedPageBreak/>
        <w:drawing>
          <wp:inline distT="0" distB="0" distL="0" distR="0" wp14:anchorId="2BBA8826" wp14:editId="16342D92">
            <wp:extent cx="4522883" cy="3762375"/>
            <wp:effectExtent l="19050" t="19050" r="11430" b="9525"/>
            <wp:docPr id="1639488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" t="15541" r="57401" b="29479"/>
                    <a:stretch/>
                  </pic:blipFill>
                  <pic:spPr bwMode="auto">
                    <a:xfrm>
                      <a:off x="0" y="0"/>
                      <a:ext cx="4554097" cy="378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9525" w14:textId="77777777" w:rsidR="00CC5231" w:rsidRPr="007E1F57" w:rsidRDefault="00CC5231" w:rsidP="00CC5231">
      <w:pPr>
        <w:pStyle w:val="AKBStyle"/>
        <w:rPr>
          <w:sz w:val="10"/>
          <w:szCs w:val="10"/>
        </w:rPr>
      </w:pPr>
    </w:p>
    <w:p w14:paraId="13FF1B79" w14:textId="77777777" w:rsidR="00CC5231" w:rsidRDefault="00CC5231" w:rsidP="00CC5231">
      <w:pPr>
        <w:pStyle w:val="AKBStyle"/>
      </w:pPr>
      <w:r>
        <w:t>Q4. Implement ARP protocol for 10 computers and 1 switch. Show the ARP table modification (5 instances) of PC4 and PC8 during data transmission between them.</w:t>
      </w:r>
    </w:p>
    <w:p w14:paraId="7623DE31" w14:textId="66DFAA27" w:rsidR="00CC5231" w:rsidRDefault="007E1F57" w:rsidP="007E1F57">
      <w:pPr>
        <w:pStyle w:val="AKBStyle"/>
        <w:jc w:val="center"/>
      </w:pPr>
      <w:r w:rsidRPr="007E1F57">
        <w:drawing>
          <wp:inline distT="0" distB="0" distL="0" distR="0" wp14:anchorId="2D8F9547" wp14:editId="448BB522">
            <wp:extent cx="4748973" cy="3845584"/>
            <wp:effectExtent l="19050" t="19050" r="13970" b="21590"/>
            <wp:docPr id="64692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28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607" cy="38622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DFAB9" w14:textId="5F45EC7E" w:rsidR="007E1F57" w:rsidRDefault="007E1F57" w:rsidP="007E1F57">
      <w:pPr>
        <w:pStyle w:val="AKBStyle"/>
        <w:jc w:val="center"/>
      </w:pPr>
      <w:r w:rsidRPr="007E1F57">
        <w:lastRenderedPageBreak/>
        <w:drawing>
          <wp:inline distT="0" distB="0" distL="0" distR="0" wp14:anchorId="188E8421" wp14:editId="12051929">
            <wp:extent cx="5192902" cy="4087124"/>
            <wp:effectExtent l="19050" t="19050" r="27305" b="27940"/>
            <wp:docPr id="141340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8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8863" cy="410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C17C0" w14:textId="153B3F77" w:rsidR="007E1F57" w:rsidRDefault="007E1F57" w:rsidP="007E1F57">
      <w:pPr>
        <w:pStyle w:val="AKBStyle"/>
        <w:jc w:val="center"/>
      </w:pPr>
      <w:r w:rsidRPr="007E1F57">
        <w:drawing>
          <wp:inline distT="0" distB="0" distL="0" distR="0" wp14:anchorId="1CFE65DD" wp14:editId="728088EE">
            <wp:extent cx="5213258" cy="4389048"/>
            <wp:effectExtent l="19050" t="19050" r="26035" b="12065"/>
            <wp:docPr id="122617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33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6862" cy="441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E7804" w14:textId="60467663" w:rsidR="007E1F57" w:rsidRDefault="007E1F57" w:rsidP="007E1F57">
      <w:pPr>
        <w:pStyle w:val="AKBStyle"/>
        <w:jc w:val="center"/>
      </w:pPr>
      <w:r w:rsidRPr="007E1F57">
        <w:lastRenderedPageBreak/>
        <w:drawing>
          <wp:inline distT="0" distB="0" distL="0" distR="0" wp14:anchorId="0A38ADF4" wp14:editId="52C67710">
            <wp:extent cx="5180604" cy="4382219"/>
            <wp:effectExtent l="19050" t="19050" r="20320" b="18415"/>
            <wp:docPr id="63435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4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528" cy="4399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B2951" w14:textId="0FA4CEB7" w:rsidR="007E1F57" w:rsidRDefault="007E1F57" w:rsidP="007E1F57">
      <w:pPr>
        <w:pStyle w:val="AKBStyle"/>
        <w:jc w:val="center"/>
      </w:pPr>
      <w:r w:rsidRPr="007E1F57">
        <w:drawing>
          <wp:inline distT="0" distB="0" distL="0" distR="0" wp14:anchorId="409B0937" wp14:editId="0047E3E1">
            <wp:extent cx="5128571" cy="4175130"/>
            <wp:effectExtent l="19050" t="19050" r="15240" b="15875"/>
            <wp:docPr id="150393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2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9453" cy="419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A42E1" w14:textId="1B239E4C" w:rsidR="00CC5231" w:rsidRDefault="007E1F57" w:rsidP="007E1F57">
      <w:pPr>
        <w:pStyle w:val="AKBStyle"/>
        <w:jc w:val="center"/>
      </w:pPr>
      <w:r w:rsidRPr="007E1F57">
        <w:lastRenderedPageBreak/>
        <w:drawing>
          <wp:inline distT="0" distB="0" distL="0" distR="0" wp14:anchorId="407C9596" wp14:editId="120E40A7">
            <wp:extent cx="5731510" cy="1795145"/>
            <wp:effectExtent l="0" t="0" r="2540" b="0"/>
            <wp:docPr id="195483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5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6C46" w14:textId="77777777" w:rsidR="007E1F57" w:rsidRPr="007E1F57" w:rsidRDefault="007E1F57" w:rsidP="007E1F57">
      <w:pPr>
        <w:pStyle w:val="AKBStyle"/>
        <w:rPr>
          <w:sz w:val="10"/>
          <w:szCs w:val="10"/>
        </w:rPr>
      </w:pPr>
    </w:p>
    <w:p w14:paraId="279A4949" w14:textId="3CCD9D17" w:rsidR="004D0D50" w:rsidRDefault="00CC5231" w:rsidP="00CC5231">
      <w:pPr>
        <w:pStyle w:val="AKBStyle"/>
      </w:pPr>
      <w:r>
        <w:t>Q5. Implement OSPF protocol for 6 computers, 2 switches, and 3 routers. Show the sample screenshots (5 instances) for sending a packet from PC2 to PC6 available in another domain.</w:t>
      </w:r>
    </w:p>
    <w:p w14:paraId="1CD05412" w14:textId="1E5341CB" w:rsidR="00E63470" w:rsidRDefault="00E63470" w:rsidP="00CC5231">
      <w:pPr>
        <w:pStyle w:val="AKBStyle"/>
      </w:pPr>
      <w:r w:rsidRPr="00E63470">
        <w:drawing>
          <wp:inline distT="0" distB="0" distL="0" distR="0" wp14:anchorId="7B0FDE16" wp14:editId="234A0C24">
            <wp:extent cx="5731510" cy="2475230"/>
            <wp:effectExtent l="19050" t="19050" r="21590" b="20320"/>
            <wp:docPr id="210270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45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D3E1B" w14:textId="7F0B8685" w:rsidR="00E63470" w:rsidRDefault="00E63470" w:rsidP="00CC5231">
      <w:pPr>
        <w:pStyle w:val="AKBStyle"/>
      </w:pPr>
      <w:r w:rsidRPr="00E63470">
        <w:drawing>
          <wp:inline distT="0" distB="0" distL="0" distR="0" wp14:anchorId="7834AA9A" wp14:editId="7DE896A7">
            <wp:extent cx="5731510" cy="2486660"/>
            <wp:effectExtent l="19050" t="19050" r="21590" b="27940"/>
            <wp:docPr id="93119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5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C0FEB" w14:textId="211EF4D0" w:rsidR="00E63470" w:rsidRDefault="00E63470" w:rsidP="00CC5231">
      <w:pPr>
        <w:pStyle w:val="AKBStyle"/>
      </w:pPr>
      <w:r w:rsidRPr="00E63470">
        <w:lastRenderedPageBreak/>
        <w:drawing>
          <wp:inline distT="0" distB="0" distL="0" distR="0" wp14:anchorId="3BA285A9" wp14:editId="1724A8DF">
            <wp:extent cx="5731510" cy="2525395"/>
            <wp:effectExtent l="19050" t="19050" r="21590" b="27305"/>
            <wp:docPr id="207418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85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3EF4B" w14:textId="686647DC" w:rsidR="00E63470" w:rsidRDefault="00E63470" w:rsidP="00CC5231">
      <w:pPr>
        <w:pStyle w:val="AKBStyle"/>
      </w:pPr>
      <w:r w:rsidRPr="00E63470">
        <w:drawing>
          <wp:inline distT="0" distB="0" distL="0" distR="0" wp14:anchorId="36DFB7E3" wp14:editId="67947609">
            <wp:extent cx="5731510" cy="2545715"/>
            <wp:effectExtent l="19050" t="19050" r="21590" b="26035"/>
            <wp:docPr id="55197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44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2BC91" w14:textId="4E7BE026" w:rsidR="00E63470" w:rsidRDefault="00E63470" w:rsidP="00CC5231">
      <w:pPr>
        <w:pStyle w:val="AKBStyle"/>
      </w:pPr>
      <w:r w:rsidRPr="00E63470">
        <w:drawing>
          <wp:inline distT="0" distB="0" distL="0" distR="0" wp14:anchorId="0152E9B3" wp14:editId="0814BBD3">
            <wp:extent cx="5731510" cy="2517140"/>
            <wp:effectExtent l="19050" t="19050" r="21590" b="16510"/>
            <wp:docPr id="11612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509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CAC82" w14:textId="6AC07932" w:rsidR="00E63470" w:rsidRDefault="00E63470" w:rsidP="00CC5231">
      <w:pPr>
        <w:pStyle w:val="AKBStyle"/>
      </w:pPr>
      <w:r w:rsidRPr="00E63470">
        <w:lastRenderedPageBreak/>
        <w:drawing>
          <wp:inline distT="0" distB="0" distL="0" distR="0" wp14:anchorId="582D8E64" wp14:editId="395CE448">
            <wp:extent cx="5731510" cy="2534920"/>
            <wp:effectExtent l="19050" t="19050" r="21590" b="17780"/>
            <wp:docPr id="13012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8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9EE2F" w14:textId="12FE4CF4" w:rsidR="00E63470" w:rsidRDefault="00E63470" w:rsidP="00E63470">
      <w:pPr>
        <w:pStyle w:val="AKBStyle"/>
        <w:jc w:val="center"/>
      </w:pPr>
      <w:r w:rsidRPr="00E63470">
        <w:drawing>
          <wp:inline distT="0" distB="0" distL="0" distR="0" wp14:anchorId="30672D9E" wp14:editId="0A4E9873">
            <wp:extent cx="4727456" cy="1076325"/>
            <wp:effectExtent l="19050" t="19050" r="16510" b="9525"/>
            <wp:docPr id="53257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71709" name=""/>
                    <pic:cNvPicPr/>
                  </pic:nvPicPr>
                  <pic:blipFill rotWithShape="1">
                    <a:blip r:embed="rId39"/>
                    <a:srcRect l="2491"/>
                    <a:stretch/>
                  </pic:blipFill>
                  <pic:spPr bwMode="auto">
                    <a:xfrm>
                      <a:off x="0" y="0"/>
                      <a:ext cx="4728115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7294" w14:textId="419C8FEA" w:rsidR="00E63470" w:rsidRDefault="00E63470" w:rsidP="00E63470">
      <w:pPr>
        <w:pStyle w:val="AKBStyle"/>
        <w:jc w:val="center"/>
      </w:pPr>
      <w:r w:rsidRPr="00E63470">
        <w:drawing>
          <wp:inline distT="0" distB="0" distL="0" distR="0" wp14:anchorId="11DDECB7" wp14:editId="0F06450F">
            <wp:extent cx="4726940" cy="1019129"/>
            <wp:effectExtent l="19050" t="19050" r="16510" b="10160"/>
            <wp:docPr id="62405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5929" name=""/>
                    <pic:cNvPicPr/>
                  </pic:nvPicPr>
                  <pic:blipFill rotWithShape="1">
                    <a:blip r:embed="rId40"/>
                    <a:srcRect l="1509"/>
                    <a:stretch/>
                  </pic:blipFill>
                  <pic:spPr bwMode="auto">
                    <a:xfrm>
                      <a:off x="0" y="0"/>
                      <a:ext cx="4744237" cy="1022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0C9EB" w14:textId="54ECCD3A" w:rsidR="00E63470" w:rsidRDefault="00E63470" w:rsidP="00E63470">
      <w:pPr>
        <w:pStyle w:val="AKBStyle"/>
        <w:jc w:val="center"/>
      </w:pPr>
      <w:r w:rsidRPr="00E63470">
        <w:drawing>
          <wp:inline distT="0" distB="0" distL="0" distR="0" wp14:anchorId="1B89FE24" wp14:editId="6F6B0B77">
            <wp:extent cx="4726940" cy="1228725"/>
            <wp:effectExtent l="19050" t="19050" r="16510" b="28575"/>
            <wp:docPr id="7935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6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052" cy="1229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C877B" w14:textId="77777777" w:rsidR="00E63470" w:rsidRDefault="00E63470" w:rsidP="00CC5231">
      <w:pPr>
        <w:pStyle w:val="AKBStyle"/>
      </w:pPr>
    </w:p>
    <w:p w14:paraId="55DDDAB1" w14:textId="77777777" w:rsidR="00CC5231" w:rsidRPr="00445BD1" w:rsidRDefault="00CC5231" w:rsidP="00CC5231">
      <w:pPr>
        <w:pStyle w:val="AKBStyle"/>
      </w:pPr>
    </w:p>
    <w:sectPr w:rsidR="00CC5231" w:rsidRPr="00445BD1" w:rsidSect="00085AD8">
      <w:footerReference w:type="default" r:id="rId42"/>
      <w:footerReference w:type="first" r:id="rId43"/>
      <w:pgSz w:w="11906" w:h="16838" w:code="9"/>
      <w:pgMar w:top="1440" w:right="1440" w:bottom="1276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86A62" w14:textId="77777777" w:rsidR="00DA091C" w:rsidRDefault="00DA091C" w:rsidP="00656070">
      <w:pPr>
        <w:spacing w:after="0" w:line="240" w:lineRule="auto"/>
      </w:pPr>
      <w:r>
        <w:separator/>
      </w:r>
    </w:p>
  </w:endnote>
  <w:endnote w:type="continuationSeparator" w:id="0">
    <w:p w14:paraId="6FE9CE26" w14:textId="77777777" w:rsidR="00DA091C" w:rsidRDefault="00DA091C" w:rsidP="00656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3980833"/>
      <w:docPartObj>
        <w:docPartGallery w:val="Page Numbers (Bottom of Page)"/>
        <w:docPartUnique/>
      </w:docPartObj>
    </w:sdtPr>
    <w:sdtContent>
      <w:p w14:paraId="707F51D0" w14:textId="77777777" w:rsidR="001D0D51" w:rsidRDefault="001D0D5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F727A7E" w14:textId="77777777" w:rsidR="001D0D51" w:rsidRDefault="001D0D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9803000"/>
      <w:docPartObj>
        <w:docPartGallery w:val="Page Numbers (Bottom of Page)"/>
        <w:docPartUnique/>
      </w:docPartObj>
    </w:sdtPr>
    <w:sdtContent>
      <w:p w14:paraId="28B6F6CF" w14:textId="77777777" w:rsidR="001D0D51" w:rsidRDefault="001D0D5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E272F68" w14:textId="77777777" w:rsidR="001D0D51" w:rsidRDefault="001D0D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936365"/>
      <w:docPartObj>
        <w:docPartGallery w:val="Page Numbers (Bottom of Page)"/>
        <w:docPartUnique/>
      </w:docPartObj>
    </w:sdtPr>
    <w:sdtContent>
      <w:p w14:paraId="411A93A0" w14:textId="77777777" w:rsidR="001D0D51" w:rsidRDefault="001D0D5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39E37E5" w14:textId="77777777" w:rsidR="001D0D51" w:rsidRDefault="001D0D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908AE7" w14:textId="77777777" w:rsidR="00DA091C" w:rsidRDefault="00DA091C" w:rsidP="00656070">
      <w:pPr>
        <w:spacing w:after="0" w:line="240" w:lineRule="auto"/>
      </w:pPr>
      <w:r>
        <w:separator/>
      </w:r>
    </w:p>
  </w:footnote>
  <w:footnote w:type="continuationSeparator" w:id="0">
    <w:p w14:paraId="5536D039" w14:textId="77777777" w:rsidR="00DA091C" w:rsidRDefault="00DA091C" w:rsidP="00656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62DA0"/>
    <w:multiLevelType w:val="hybridMultilevel"/>
    <w:tmpl w:val="97FC1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83697"/>
    <w:multiLevelType w:val="hybridMultilevel"/>
    <w:tmpl w:val="09AEA7E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13D60"/>
    <w:multiLevelType w:val="hybridMultilevel"/>
    <w:tmpl w:val="B9187BCC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FC33D79"/>
    <w:multiLevelType w:val="hybridMultilevel"/>
    <w:tmpl w:val="04B842F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48188649">
    <w:abstractNumId w:val="1"/>
  </w:num>
  <w:num w:numId="2" w16cid:durableId="48766800">
    <w:abstractNumId w:val="3"/>
  </w:num>
  <w:num w:numId="3" w16cid:durableId="203373020">
    <w:abstractNumId w:val="2"/>
  </w:num>
  <w:num w:numId="4" w16cid:durableId="737872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85"/>
    <w:rsid w:val="000007FE"/>
    <w:rsid w:val="00002D27"/>
    <w:rsid w:val="00003C4A"/>
    <w:rsid w:val="000156FF"/>
    <w:rsid w:val="0002698A"/>
    <w:rsid w:val="000301AC"/>
    <w:rsid w:val="00051890"/>
    <w:rsid w:val="0006365C"/>
    <w:rsid w:val="00085AD8"/>
    <w:rsid w:val="00092E1B"/>
    <w:rsid w:val="000B3410"/>
    <w:rsid w:val="000C0435"/>
    <w:rsid w:val="000D7F36"/>
    <w:rsid w:val="000E7511"/>
    <w:rsid w:val="00101F0A"/>
    <w:rsid w:val="001317F6"/>
    <w:rsid w:val="00154E37"/>
    <w:rsid w:val="00171CF3"/>
    <w:rsid w:val="00172ED6"/>
    <w:rsid w:val="00174090"/>
    <w:rsid w:val="0018358B"/>
    <w:rsid w:val="001A4FC9"/>
    <w:rsid w:val="001C2A55"/>
    <w:rsid w:val="001D0D51"/>
    <w:rsid w:val="001D1164"/>
    <w:rsid w:val="001D2CDF"/>
    <w:rsid w:val="001E7B33"/>
    <w:rsid w:val="001F5A59"/>
    <w:rsid w:val="00201BBF"/>
    <w:rsid w:val="002577A7"/>
    <w:rsid w:val="002A22E3"/>
    <w:rsid w:val="002B7A6E"/>
    <w:rsid w:val="002C6EC2"/>
    <w:rsid w:val="002E6792"/>
    <w:rsid w:val="003359B3"/>
    <w:rsid w:val="00353DC4"/>
    <w:rsid w:val="00356CC3"/>
    <w:rsid w:val="003574C4"/>
    <w:rsid w:val="00363097"/>
    <w:rsid w:val="00373BE5"/>
    <w:rsid w:val="003901DB"/>
    <w:rsid w:val="003A4B58"/>
    <w:rsid w:val="003D1A7C"/>
    <w:rsid w:val="00445BD1"/>
    <w:rsid w:val="00445C63"/>
    <w:rsid w:val="004525DB"/>
    <w:rsid w:val="004D0D50"/>
    <w:rsid w:val="004D3F26"/>
    <w:rsid w:val="004F19E6"/>
    <w:rsid w:val="005215B8"/>
    <w:rsid w:val="00557EB7"/>
    <w:rsid w:val="005C00F6"/>
    <w:rsid w:val="005C1CB5"/>
    <w:rsid w:val="005F5968"/>
    <w:rsid w:val="00602855"/>
    <w:rsid w:val="00613492"/>
    <w:rsid w:val="00634848"/>
    <w:rsid w:val="00650687"/>
    <w:rsid w:val="00656070"/>
    <w:rsid w:val="00656339"/>
    <w:rsid w:val="006B1BE2"/>
    <w:rsid w:val="007007AB"/>
    <w:rsid w:val="00731C4B"/>
    <w:rsid w:val="007554B6"/>
    <w:rsid w:val="007A1F24"/>
    <w:rsid w:val="007A60F1"/>
    <w:rsid w:val="007D5D40"/>
    <w:rsid w:val="007E1F57"/>
    <w:rsid w:val="0080657A"/>
    <w:rsid w:val="00813BF7"/>
    <w:rsid w:val="008402C2"/>
    <w:rsid w:val="0084189A"/>
    <w:rsid w:val="008450FF"/>
    <w:rsid w:val="00884C4D"/>
    <w:rsid w:val="008A3E08"/>
    <w:rsid w:val="008F0D86"/>
    <w:rsid w:val="00954A7F"/>
    <w:rsid w:val="00962788"/>
    <w:rsid w:val="009713AE"/>
    <w:rsid w:val="009E442B"/>
    <w:rsid w:val="00A10963"/>
    <w:rsid w:val="00A62A15"/>
    <w:rsid w:val="00A6701E"/>
    <w:rsid w:val="00A72185"/>
    <w:rsid w:val="00A7627B"/>
    <w:rsid w:val="00A960DF"/>
    <w:rsid w:val="00AA23C9"/>
    <w:rsid w:val="00AB1FC4"/>
    <w:rsid w:val="00AC2A0A"/>
    <w:rsid w:val="00AE18A8"/>
    <w:rsid w:val="00AF0FC9"/>
    <w:rsid w:val="00B364EF"/>
    <w:rsid w:val="00B52046"/>
    <w:rsid w:val="00B5746A"/>
    <w:rsid w:val="00B6157A"/>
    <w:rsid w:val="00B83941"/>
    <w:rsid w:val="00B947EB"/>
    <w:rsid w:val="00BD7496"/>
    <w:rsid w:val="00BF35B4"/>
    <w:rsid w:val="00BF4A8E"/>
    <w:rsid w:val="00C33112"/>
    <w:rsid w:val="00C33E74"/>
    <w:rsid w:val="00C44A12"/>
    <w:rsid w:val="00C71D59"/>
    <w:rsid w:val="00C76573"/>
    <w:rsid w:val="00C77335"/>
    <w:rsid w:val="00C9575B"/>
    <w:rsid w:val="00CA3654"/>
    <w:rsid w:val="00CC5231"/>
    <w:rsid w:val="00D25231"/>
    <w:rsid w:val="00D273EC"/>
    <w:rsid w:val="00D63F67"/>
    <w:rsid w:val="00D82BA7"/>
    <w:rsid w:val="00D87086"/>
    <w:rsid w:val="00D9550D"/>
    <w:rsid w:val="00DA091C"/>
    <w:rsid w:val="00DD2133"/>
    <w:rsid w:val="00DF4844"/>
    <w:rsid w:val="00E01F25"/>
    <w:rsid w:val="00E46F42"/>
    <w:rsid w:val="00E509C7"/>
    <w:rsid w:val="00E55B1F"/>
    <w:rsid w:val="00E565F0"/>
    <w:rsid w:val="00E63470"/>
    <w:rsid w:val="00E72105"/>
    <w:rsid w:val="00EA65CD"/>
    <w:rsid w:val="00EF1EB0"/>
    <w:rsid w:val="00F21A22"/>
    <w:rsid w:val="00F53DD3"/>
    <w:rsid w:val="00F97EEC"/>
    <w:rsid w:val="00FA73C1"/>
    <w:rsid w:val="00FB565E"/>
    <w:rsid w:val="00FC1BA4"/>
    <w:rsid w:val="00FD21A9"/>
    <w:rsid w:val="00FE05DD"/>
    <w:rsid w:val="00FE6E3D"/>
    <w:rsid w:val="00FF0D80"/>
    <w:rsid w:val="00FF226B"/>
    <w:rsid w:val="00FF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D95538"/>
  <w15:chartTrackingRefBased/>
  <w15:docId w15:val="{15930E24-AE69-49E9-80B0-D7E545DF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KBStyle">
    <w:name w:val="AKB_Style"/>
    <w:basedOn w:val="Normal"/>
    <w:link w:val="AKBStyleChar"/>
    <w:qFormat/>
    <w:rsid w:val="008450FF"/>
    <w:pPr>
      <w:spacing w:line="360" w:lineRule="auto"/>
      <w:jc w:val="both"/>
    </w:pPr>
    <w:rPr>
      <w:rFonts w:ascii="Times New Roman" w:hAnsi="Times New Roman"/>
      <w:sz w:val="24"/>
    </w:rPr>
  </w:style>
  <w:style w:type="character" w:customStyle="1" w:styleId="AKBStyleChar">
    <w:name w:val="AKB_Style Char"/>
    <w:basedOn w:val="DefaultParagraphFont"/>
    <w:link w:val="AKBStyle"/>
    <w:rsid w:val="008450FF"/>
    <w:rPr>
      <w:rFonts w:ascii="Times New Roman" w:hAnsi="Times New Roman"/>
      <w:sz w:val="24"/>
    </w:rPr>
  </w:style>
  <w:style w:type="paragraph" w:customStyle="1" w:styleId="AKBINDEX">
    <w:name w:val="AKB_INDEX"/>
    <w:basedOn w:val="Normal"/>
    <w:link w:val="AKBINDEXChar"/>
    <w:qFormat/>
    <w:rsid w:val="00656339"/>
    <w:pPr>
      <w:spacing w:line="240" w:lineRule="auto"/>
      <w:jc w:val="both"/>
    </w:pPr>
    <w:rPr>
      <w:rFonts w:ascii="Times New Roman" w:hAnsi="Times New Roman"/>
      <w:sz w:val="24"/>
    </w:rPr>
  </w:style>
  <w:style w:type="character" w:customStyle="1" w:styleId="AKBINDEXChar">
    <w:name w:val="AKB_INDEX Char"/>
    <w:basedOn w:val="AKBStyleChar"/>
    <w:link w:val="AKBINDEX"/>
    <w:rsid w:val="00656339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65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070"/>
  </w:style>
  <w:style w:type="paragraph" w:styleId="Footer">
    <w:name w:val="footer"/>
    <w:basedOn w:val="Normal"/>
    <w:link w:val="FooterChar"/>
    <w:uiPriority w:val="99"/>
    <w:unhideWhenUsed/>
    <w:rsid w:val="0065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070"/>
  </w:style>
  <w:style w:type="paragraph" w:styleId="ListParagraph">
    <w:name w:val="List Paragraph"/>
    <w:basedOn w:val="Normal"/>
    <w:uiPriority w:val="34"/>
    <w:qFormat/>
    <w:rsid w:val="00813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ash\OneDrive\Documents\Custom%20Office%20Templates\AKB_CYCLE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FAC19-0F23-43EF-A219-0F5A7ADA6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AKB_CYCLESHEET</Template>
  <TotalTime>218</TotalTime>
  <Pages>14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 Banik</dc:creator>
  <cp:keywords/>
  <dc:description/>
  <cp:lastModifiedBy>Akash Kumar Banik</cp:lastModifiedBy>
  <cp:revision>22</cp:revision>
  <cp:lastPrinted>2024-09-21T13:12:00Z</cp:lastPrinted>
  <dcterms:created xsi:type="dcterms:W3CDTF">2024-08-15T10:22:00Z</dcterms:created>
  <dcterms:modified xsi:type="dcterms:W3CDTF">2024-09-22T08:08:00Z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f5ac87ea-8d9a-405a-8757-01a71a3a67b8</vt:lpwstr>
  </property>
</Properties>
</file>